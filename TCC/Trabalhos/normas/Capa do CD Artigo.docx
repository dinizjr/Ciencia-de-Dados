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23575B" w:rsidRDefault="000A4E44">
      <w:pPr>
        <w:jc w:val="center"/>
        <w:rPr>
          <w:lang w:val="pt-BR"/>
        </w:rPr>
      </w:pPr>
      <w:r>
        <w:rPr>
          <w:noProof/>
          <w:lang w:val="pt-BR" w:eastAsia="pt-BR" w:bidi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143CCEA" wp14:editId="2118D775">
                <wp:simplePos x="0" y="0"/>
                <wp:positionH relativeFrom="column">
                  <wp:posOffset>1000125</wp:posOffset>
                </wp:positionH>
                <wp:positionV relativeFrom="paragraph">
                  <wp:posOffset>1152525</wp:posOffset>
                </wp:positionV>
                <wp:extent cx="3333750" cy="247015"/>
                <wp:effectExtent l="0" t="0" r="19050" b="10160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269F" w:rsidRPr="003D348C" w:rsidRDefault="000A4E44" w:rsidP="008E269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0A4E4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Especialização</w:t>
                            </w:r>
                            <w:proofErr w:type="spellEnd"/>
                            <w:r w:rsidRPr="000A4E4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A4E4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em</w:t>
                            </w:r>
                            <w:proofErr w:type="spellEnd"/>
                            <w:r w:rsidRPr="000A4E4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A4E4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Ciência</w:t>
                            </w:r>
                            <w:proofErr w:type="spellEnd"/>
                            <w:r w:rsidRPr="000A4E4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Dados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43CCE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78.75pt;margin-top:90.75pt;width:262.5pt;height:19.4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" strokecolor="white [3212]">
                <v:textbox style="mso-fit-shape-to-text:t">
                  <w:txbxContent>
                    <w:p w:rsidR="008E269F" w:rsidRPr="003D348C" w:rsidRDefault="000A4E44" w:rsidP="008E269F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0A4E4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Especialização</w:t>
                      </w:r>
                      <w:proofErr w:type="spellEnd"/>
                      <w:r w:rsidRPr="000A4E4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A4E4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em</w:t>
                      </w:r>
                      <w:proofErr w:type="spellEnd"/>
                      <w:r w:rsidRPr="000A4E4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A4E4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Ciência</w:t>
                      </w:r>
                      <w:proofErr w:type="spellEnd"/>
                      <w:r w:rsidRPr="000A4E4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de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Dados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3D05">
        <w:rPr>
          <w:noProof/>
          <w:lang w:val="pt-BR" w:eastAsia="pt-BR" w:bidi="ar-S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182E8C" wp14:editId="2BBE6D2E">
                <wp:simplePos x="0" y="0"/>
                <wp:positionH relativeFrom="column">
                  <wp:posOffset>2124075</wp:posOffset>
                </wp:positionH>
                <wp:positionV relativeFrom="paragraph">
                  <wp:posOffset>2876550</wp:posOffset>
                </wp:positionV>
                <wp:extent cx="2337435" cy="1162050"/>
                <wp:effectExtent l="0" t="0" r="24765" b="1905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269F" w:rsidRPr="003D348C" w:rsidRDefault="008E269F" w:rsidP="008E269F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</w:pPr>
                            <w:r w:rsidRPr="003D348C">
                              <w:rPr>
                                <w:rFonts w:ascii="Arial" w:hAnsi="Arial" w:cs="Arial"/>
                                <w:color w:val="000000"/>
                                <w:lang w:val="pt-BR"/>
                              </w:rPr>
                              <w:t xml:space="preserve">Trabalho de Conclusão de Curso apresentado como exigência parcial para obtenção do Diploma de Pós-Graduação em </w:t>
                            </w:r>
                            <w:r w:rsidR="000A4E44" w:rsidRPr="000A4E44">
                              <w:rPr>
                                <w:rFonts w:ascii="Arial" w:hAnsi="Arial" w:cs="Arial"/>
                                <w:color w:val="000000"/>
                                <w:lang w:val="pt-BR"/>
                              </w:rPr>
                              <w:t>Especialização em Ciência de Dados</w:t>
                            </w:r>
                            <w:r w:rsidRPr="003D348C">
                              <w:rPr>
                                <w:rFonts w:ascii="Arial" w:hAnsi="Arial" w:cs="Arial"/>
                                <w:color w:val="000000"/>
                                <w:lang w:val="pt-BR"/>
                              </w:rPr>
                              <w:t xml:space="preserve">, da Faculdade de Engenharia de Sorocaba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82E8C" id="_x0000_s1027" type="#_x0000_t202" style="position:absolute;left:0;text-align:left;margin-left:167.25pt;margin-top:226.5pt;width:184.05pt;height:91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" strokecolor="white [3212]">
                <v:textbox>
                  <w:txbxContent>
                    <w:p w:rsidR="008E269F" w:rsidRPr="003D348C" w:rsidRDefault="008E269F" w:rsidP="008E269F">
                      <w:pPr>
                        <w:jc w:val="both"/>
                        <w:rPr>
                          <w:rFonts w:ascii="Arial" w:hAnsi="Arial" w:cs="Arial"/>
                          <w:b/>
                          <w:lang w:val="pt-BR"/>
                        </w:rPr>
                      </w:pPr>
                      <w:r w:rsidRPr="003D348C">
                        <w:rPr>
                          <w:rFonts w:ascii="Arial" w:hAnsi="Arial" w:cs="Arial"/>
                          <w:color w:val="000000"/>
                          <w:lang w:val="pt-BR"/>
                        </w:rPr>
                        <w:t xml:space="preserve">Trabalho de Conclusão de Curso apresentado como exigência parcial para obtenção do Diploma de Pós-Graduação em </w:t>
                      </w:r>
                      <w:r w:rsidR="000A4E44" w:rsidRPr="000A4E44">
                        <w:rPr>
                          <w:rFonts w:ascii="Arial" w:hAnsi="Arial" w:cs="Arial"/>
                          <w:color w:val="000000"/>
                          <w:lang w:val="pt-BR"/>
                        </w:rPr>
                        <w:t>Especialização em Ciência de Dados</w:t>
                      </w:r>
                      <w:r w:rsidRPr="003D348C">
                        <w:rPr>
                          <w:rFonts w:ascii="Arial" w:hAnsi="Arial" w:cs="Arial"/>
                          <w:color w:val="000000"/>
                          <w:lang w:val="pt-BR"/>
                        </w:rPr>
                        <w:t xml:space="preserve">, da Faculdade de Engenharia de Sorocaba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348C">
        <w:rPr>
          <w:noProof/>
          <w:lang w:val="pt-BR" w:eastAsia="pt-BR" w:bidi="ar-SA"/>
        </w:rPr>
        <w:drawing>
          <wp:anchor distT="0" distB="0" distL="114300" distR="114300" simplePos="0" relativeHeight="251658240" behindDoc="0" locked="0" layoutInCell="1" allowOverlap="1" wp14:anchorId="698D79E7" wp14:editId="738A88B4">
            <wp:simplePos x="0" y="0"/>
            <wp:positionH relativeFrom="column">
              <wp:posOffset>1857375</wp:posOffset>
            </wp:positionH>
            <wp:positionV relativeFrom="paragraph">
              <wp:posOffset>431165</wp:posOffset>
            </wp:positionV>
            <wp:extent cx="1664074" cy="425081"/>
            <wp:effectExtent l="0" t="0" r="0" b="0"/>
            <wp:wrapNone/>
            <wp:docPr id="6" name="Picture 27" descr="FACENS_Novo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7" descr="FACENS_Novo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074" cy="42508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5A25AF">
        <w:rPr>
          <w:noProof/>
          <w:lang w:val="pt-BR" w:eastAsia="pt-BR" w:bidi="ar-S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10E664E" wp14:editId="30778DE9">
                <wp:simplePos x="0" y="0"/>
                <wp:positionH relativeFrom="column">
                  <wp:posOffset>1371600</wp:posOffset>
                </wp:positionH>
                <wp:positionV relativeFrom="paragraph">
                  <wp:posOffset>2209800</wp:posOffset>
                </wp:positionV>
                <wp:extent cx="2591435" cy="619125"/>
                <wp:effectExtent l="0" t="0" r="18415" b="28575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143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4451" w:rsidRDefault="000E4451" w:rsidP="000E445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  <w:t>José Diniz Junior</w:t>
                            </w:r>
                          </w:p>
                          <w:p w:rsidR="000E4451" w:rsidRPr="007F52FE" w:rsidRDefault="000E4451" w:rsidP="000E445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  <w:t>Roberto Leonardo Rodrigues</w:t>
                            </w:r>
                          </w:p>
                          <w:p w:rsidR="003D348C" w:rsidRDefault="003D348C" w:rsidP="008E269F">
                            <w:pPr>
                              <w:jc w:val="center"/>
                              <w:rPr>
                                <w:b/>
                                <w:color w:val="000000"/>
                                <w:lang w:val="pt-BR"/>
                              </w:rPr>
                            </w:pPr>
                          </w:p>
                          <w:p w:rsidR="003D348C" w:rsidRDefault="003D348C" w:rsidP="008E269F">
                            <w:pPr>
                              <w:jc w:val="center"/>
                              <w:rPr>
                                <w:b/>
                                <w:color w:val="000000"/>
                                <w:lang w:val="pt-BR"/>
                              </w:rPr>
                            </w:pPr>
                          </w:p>
                          <w:p w:rsidR="008E269F" w:rsidRPr="008E269F" w:rsidRDefault="008E269F" w:rsidP="008E269F">
                            <w:pPr>
                              <w:jc w:val="center"/>
                              <w:rPr>
                                <w:b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0E664E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108pt;margin-top:174pt;width:204.05pt;height:48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" strokecolor="white [3212]">
                <v:textbox>
                  <w:txbxContent>
                    <w:p w:rsidR="000E4451" w:rsidRDefault="000E4451" w:rsidP="000E4451">
                      <w:pPr>
                        <w:jc w:val="center"/>
                        <w:rPr>
                          <w:rFonts w:ascii="Arial" w:hAnsi="Arial" w:cs="Arial"/>
                          <w:b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pt-BR"/>
                        </w:rPr>
                        <w:t>José Diniz Junior</w:t>
                      </w:r>
                    </w:p>
                    <w:p w:rsidR="000E4451" w:rsidRPr="007F52FE" w:rsidRDefault="000E4451" w:rsidP="000E4451">
                      <w:pPr>
                        <w:jc w:val="center"/>
                        <w:rPr>
                          <w:rFonts w:ascii="Arial" w:hAnsi="Arial" w:cs="Arial"/>
                          <w:b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pt-BR"/>
                        </w:rPr>
                        <w:t>Roberto Leonardo Rodrigues</w:t>
                      </w:r>
                    </w:p>
                    <w:p w:rsidR="003D348C" w:rsidRDefault="003D348C" w:rsidP="008E269F">
                      <w:pPr>
                        <w:jc w:val="center"/>
                        <w:rPr>
                          <w:b/>
                          <w:color w:val="000000"/>
                          <w:lang w:val="pt-BR"/>
                        </w:rPr>
                      </w:pPr>
                    </w:p>
                    <w:p w:rsidR="003D348C" w:rsidRDefault="003D348C" w:rsidP="008E269F">
                      <w:pPr>
                        <w:jc w:val="center"/>
                        <w:rPr>
                          <w:b/>
                          <w:color w:val="000000"/>
                          <w:lang w:val="pt-BR"/>
                        </w:rPr>
                      </w:pPr>
                    </w:p>
                    <w:p w:rsidR="008E269F" w:rsidRPr="008E269F" w:rsidRDefault="008E269F" w:rsidP="008E269F">
                      <w:pPr>
                        <w:jc w:val="center"/>
                        <w:rPr>
                          <w:b/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E269F">
        <w:rPr>
          <w:noProof/>
          <w:lang w:val="pt-BR" w:eastAsia="pt-BR" w:bidi="ar-SA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58BF9BC" wp14:editId="15F89630">
                <wp:simplePos x="0" y="0"/>
                <wp:positionH relativeFrom="column">
                  <wp:posOffset>1421765</wp:posOffset>
                </wp:positionH>
                <wp:positionV relativeFrom="paragraph">
                  <wp:posOffset>4034790</wp:posOffset>
                </wp:positionV>
                <wp:extent cx="2591435" cy="427355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1435" cy="427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269F" w:rsidRPr="003D348C" w:rsidRDefault="008E269F" w:rsidP="008E269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</w:pPr>
                            <w:r w:rsidRPr="003D348C"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t>SOROCABA/SP</w:t>
                            </w:r>
                          </w:p>
                          <w:p w:rsidR="008E269F" w:rsidRPr="003D348C" w:rsidRDefault="003D348C" w:rsidP="008E269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</w:pPr>
                            <w:r w:rsidRPr="003D348C"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t>2019</w:t>
                            </w:r>
                          </w:p>
                          <w:p w:rsidR="008E269F" w:rsidRPr="008E269F" w:rsidRDefault="008E269F" w:rsidP="008E269F">
                            <w:pPr>
                              <w:jc w:val="center"/>
                              <w:rPr>
                                <w:b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BF9BC" id="_x0000_s1029" type="#_x0000_t202" style="position:absolute;left:0;text-align:left;margin-left:111.95pt;margin-top:317.7pt;width:204.05pt;height:33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" strokecolor="white [3212]">
                <v:textbox>
                  <w:txbxContent>
                    <w:p w:rsidR="008E269F" w:rsidRPr="003D348C" w:rsidRDefault="008E269F" w:rsidP="008E269F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</w:rPr>
                      </w:pPr>
                      <w:r w:rsidRPr="003D348C">
                        <w:rPr>
                          <w:rFonts w:ascii="Arial" w:hAnsi="Arial" w:cs="Arial"/>
                          <w:b/>
                          <w:color w:val="000000"/>
                        </w:rPr>
                        <w:t>SOROCABA/SP</w:t>
                      </w:r>
                    </w:p>
                    <w:p w:rsidR="008E269F" w:rsidRPr="003D348C" w:rsidRDefault="003D348C" w:rsidP="008E269F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</w:rPr>
                      </w:pPr>
                      <w:r w:rsidRPr="003D348C">
                        <w:rPr>
                          <w:rFonts w:ascii="Arial" w:hAnsi="Arial" w:cs="Arial"/>
                          <w:b/>
                          <w:color w:val="000000"/>
                        </w:rPr>
                        <w:t>2019</w:t>
                      </w:r>
                    </w:p>
                    <w:p w:rsidR="008E269F" w:rsidRPr="008E269F" w:rsidRDefault="008E269F" w:rsidP="008E269F">
                      <w:pPr>
                        <w:jc w:val="center"/>
                        <w:rPr>
                          <w:b/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E269F">
        <w:rPr>
          <w:noProof/>
          <w:lang w:val="pt-BR" w:eastAsia="pt-BR" w:bidi="ar-SA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A670B2" wp14:editId="183E64E3">
                <wp:simplePos x="0" y="0"/>
                <wp:positionH relativeFrom="column">
                  <wp:posOffset>1362710</wp:posOffset>
                </wp:positionH>
                <wp:positionV relativeFrom="paragraph">
                  <wp:posOffset>1706880</wp:posOffset>
                </wp:positionV>
                <wp:extent cx="2591435" cy="247015"/>
                <wp:effectExtent l="0" t="0" r="0" b="0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1435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348C" w:rsidRPr="00653D05" w:rsidRDefault="000E4451" w:rsidP="008E269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pt-BR"/>
                              </w:rPr>
                              <w:t>Previsão de Energia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A670B2" id="_x0000_s1030" type="#_x0000_t202" style="position:absolute;left:0;text-align:left;margin-left:107.3pt;margin-top:134.4pt;width:204.05pt;height:19.4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" strokecolor="white [3212]">
                <v:textbox style="mso-fit-shape-to-text:t">
                  <w:txbxContent>
                    <w:p w:rsidR="003D348C" w:rsidRPr="00653D05" w:rsidRDefault="000E4451" w:rsidP="008E269F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pt-BR"/>
                        </w:rPr>
                        <w:t>Previsão de Energia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269F">
        <w:rPr>
          <w:noProof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521970</wp:posOffset>
                </wp:positionH>
                <wp:positionV relativeFrom="paragraph">
                  <wp:posOffset>278130</wp:posOffset>
                </wp:positionV>
                <wp:extent cx="4389120" cy="4389120"/>
                <wp:effectExtent l="0" t="0" r="0" b="0"/>
                <wp:wrapTight wrapText="bothSides">
                  <wp:wrapPolygon edited="0">
                    <wp:start x="-47" y="-47"/>
                    <wp:lineTo x="-47" y="21600"/>
                    <wp:lineTo x="21647" y="21600"/>
                    <wp:lineTo x="21647" y="-47"/>
                    <wp:lineTo x="-47" y="-47"/>
                  </wp:wrapPolygon>
                </wp:wrapTight>
                <wp:docPr id="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9120" cy="43891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bg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bg1">
                                <a:lumMod val="100000"/>
                                <a:lumOff val="0"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2BA763" id="Rectangle 16" o:spid="_x0000_s1026" style="position:absolute;margin-left:41.1pt;margin-top:21.9pt;width:345.6pt;height:345.6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" fillcolor="white [3212]">
                <v:fill color2="white [3212]" focus="100%" type="gradient"/>
                <w10:wrap type="tight"/>
              </v:rect>
            </w:pict>
          </mc:Fallback>
        </mc:AlternateContent>
      </w:r>
      <w:r w:rsidR="008E269F">
        <w:rPr>
          <w:noProof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-454660</wp:posOffset>
                </wp:positionV>
                <wp:extent cx="571500" cy="228600"/>
                <wp:effectExtent l="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3575B" w:rsidRDefault="0023575B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Frente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1" type="#_x0000_t202" style="position:absolute;left:0;text-align:left;margin-left:193.05pt;margin-top:-35.8pt;width:45pt;height:1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" filled="f" stroked="f">
                <v:textbox>
                  <w:txbxContent>
                    <w:p w:rsidR="0023575B" w:rsidRDefault="0023575B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>Frente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23575B" w:rsidSect="0023575B">
      <w:pgSz w:w="11907" w:h="16839"/>
      <w:pgMar w:top="360" w:right="360" w:bottom="302" w:left="3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074333"/>
    <w:multiLevelType w:val="hybridMultilevel"/>
    <w:tmpl w:val="8F8A16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BB8"/>
    <w:rsid w:val="000878EA"/>
    <w:rsid w:val="000A3715"/>
    <w:rsid w:val="000A4E44"/>
    <w:rsid w:val="000E4451"/>
    <w:rsid w:val="00231C1A"/>
    <w:rsid w:val="0023575B"/>
    <w:rsid w:val="00285329"/>
    <w:rsid w:val="002879CB"/>
    <w:rsid w:val="003D348C"/>
    <w:rsid w:val="00415ACC"/>
    <w:rsid w:val="0053534B"/>
    <w:rsid w:val="005A25AF"/>
    <w:rsid w:val="00653D05"/>
    <w:rsid w:val="008E269F"/>
    <w:rsid w:val="00D846E5"/>
    <w:rsid w:val="00DE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none [3212]">
      <v:fill color="none [3212]" color2="fill darken(118)" rotate="t" method="linear sigma" focus="100%" type="gradient"/>
      <o:colormru v:ext="edit" colors="#cff"/>
    </o:shapedefaults>
    <o:shapelayout v:ext="edit">
      <o:idmap v:ext="edit" data="1"/>
    </o:shapelayout>
  </w:shapeDefaults>
  <w:decimalSymbol w:val=","/>
  <w:listSeparator w:val=";"/>
  <w15:docId w15:val="{0D13AC18-617A-4E94-A3BD-633E66D3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pt-BR"/>
    </w:rPr>
  </w:style>
  <w:style w:type="paragraph" w:styleId="Cabealho1">
    <w:name w:val="heading 1"/>
    <w:basedOn w:val="Normal"/>
    <w:next w:val="Normal"/>
    <w:qFormat/>
    <w:pPr>
      <w:keepNext/>
      <w:outlineLvl w:val="0"/>
    </w:pPr>
    <w:rPr>
      <w:sz w:val="52"/>
      <w:szCs w:val="52"/>
    </w:rPr>
  </w:style>
  <w:style w:type="paragraph" w:styleId="Cabealho2">
    <w:name w:val="heading 2"/>
    <w:basedOn w:val="Normal"/>
    <w:next w:val="Normal"/>
    <w:qFormat/>
    <w:pPr>
      <w:keepNext/>
      <w:jc w:val="center"/>
      <w:outlineLvl w:val="1"/>
    </w:pPr>
    <w:rPr>
      <w:sz w:val="52"/>
      <w:szCs w:val="5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sz w:val="96"/>
      <w:szCs w:val="96"/>
    </w:rPr>
  </w:style>
  <w:style w:type="paragraph" w:styleId="Corpodetexto2">
    <w:name w:val="Body Text 2"/>
    <w:basedOn w:val="Normal"/>
    <w:pPr>
      <w:jc w:val="center"/>
    </w:pPr>
    <w:rPr>
      <w:i/>
      <w:sz w:val="52"/>
      <w:szCs w:val="52"/>
    </w:rPr>
  </w:style>
  <w:style w:type="paragraph" w:styleId="Textodebalo">
    <w:name w:val="Balloon Text"/>
    <w:basedOn w:val="Normal"/>
    <w:link w:val="TextodebaloCarter"/>
    <w:semiHidden/>
    <w:unhideWhenUsed/>
    <w:rsid w:val="008E269F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8E269F"/>
    <w:rPr>
      <w:rFonts w:ascii="Segoe UI" w:hAnsi="Segoe UI" w:cs="Segoe UI"/>
      <w:sz w:val="18"/>
      <w:szCs w:val="18"/>
      <w:lang w:bidi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ginaldo.ferrari\AppData\Roaming\Microsoft\Modelos\Encarte%20de%20CD%20(design%20de%20gin&#225;stica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010D6411-61FF-4165-8A20-BC247D3B9C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Encarte de CD (design de ginástica)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Manager/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</dc:creator>
  <cp:keywords/>
  <dc:description/>
  <cp:lastModifiedBy>Luciana</cp:lastModifiedBy>
  <cp:revision>4</cp:revision>
  <cp:lastPrinted>2019-01-15T12:48:00Z</cp:lastPrinted>
  <dcterms:created xsi:type="dcterms:W3CDTF">2019-10-28T20:25:00Z</dcterms:created>
  <dcterms:modified xsi:type="dcterms:W3CDTF">2019-10-31T00:34:00Z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TC010427441046</vt:lpwstr>
  </property>
</Properties>
</file>