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13F" w:rsidRDefault="00357A0B" w:rsidP="00137F93">
      <w:pPr>
        <w:jc w:val="center"/>
        <w:rPr>
          <w:lang w:val="pt-BR"/>
        </w:rPr>
      </w:pPr>
      <w:r w:rsidRPr="00357A0B"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1276350</wp:posOffset>
                </wp:positionV>
                <wp:extent cx="1076325" cy="409575"/>
                <wp:effectExtent l="0" t="0" r="9525" b="9525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7A0B" w:rsidRPr="00357A0B" w:rsidRDefault="00357A0B" w:rsidP="00357A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pt-BR"/>
                              </w:rPr>
                              <w:t>ARTIGO</w:t>
                            </w:r>
                          </w:p>
                          <w:p w:rsidR="00357A0B" w:rsidRPr="00357A0B" w:rsidRDefault="00357A0B" w:rsidP="00357A0B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85.75pt;margin-top:100.5pt;width:84.75pt;height:3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" stroked="f">
                <v:textbox>
                  <w:txbxContent>
                    <w:p w:rsidR="00357A0B" w:rsidRPr="00357A0B" w:rsidRDefault="00357A0B" w:rsidP="00357A0B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pt-BR"/>
                        </w:rPr>
                        <w:t>ARTIGO</w:t>
                      </w:r>
                    </w:p>
                    <w:p w:rsidR="00357A0B" w:rsidRPr="00357A0B" w:rsidRDefault="00357A0B" w:rsidP="00357A0B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52FE" w:rsidRPr="007F52FE">
        <w:rPr>
          <w:noProof/>
          <w:lang w:val="pt-BR" w:eastAsia="pt-BR"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523875</wp:posOffset>
                </wp:positionV>
                <wp:extent cx="2476500" cy="276225"/>
                <wp:effectExtent l="0" t="0" r="0" b="952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2FE" w:rsidRPr="007F52FE" w:rsidRDefault="005A0346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5A034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Especialização</w:t>
                            </w:r>
                            <w:proofErr w:type="spellEnd"/>
                            <w:r w:rsidRPr="005A034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034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 w:rsidRPr="005A034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A034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Ciência</w:t>
                            </w:r>
                            <w:proofErr w:type="spellEnd"/>
                            <w:r w:rsidRPr="005A034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de Dados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19.25pt;margin-top:41.25pt;width:195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" stroked="f">
                <v:textbox>
                  <w:txbxContent>
                    <w:p w:rsidR="007F52FE" w:rsidRPr="007F52FE" w:rsidRDefault="005A0346">
                      <w:pPr>
                        <w:rPr>
                          <w:lang w:val="pt-BR"/>
                        </w:rPr>
                      </w:pPr>
                      <w:proofErr w:type="spellStart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Especialização</w:t>
                      </w:r>
                      <w:proofErr w:type="spellEnd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em</w:t>
                      </w:r>
                      <w:proofErr w:type="spellEnd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Ciên</w:t>
                      </w:r>
                      <w:bookmarkStart w:id="1" w:name="_GoBack"/>
                      <w:bookmarkEnd w:id="1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cia</w:t>
                      </w:r>
                      <w:proofErr w:type="spellEnd"/>
                      <w:r w:rsidRPr="005A034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de Dados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11FF"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81000F" wp14:editId="14EC38C3">
                <wp:simplePos x="0" y="0"/>
                <wp:positionH relativeFrom="column">
                  <wp:posOffset>1092200</wp:posOffset>
                </wp:positionH>
                <wp:positionV relativeFrom="paragraph">
                  <wp:posOffset>2433320</wp:posOffset>
                </wp:positionV>
                <wp:extent cx="3324225" cy="1277620"/>
                <wp:effectExtent l="0" t="4445" r="3175" b="381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7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52FE" w:rsidRDefault="00F01E30" w:rsidP="007F52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pt-BR"/>
                              </w:rPr>
                              <w:t>José Diniz Junior</w:t>
                            </w:r>
                          </w:p>
                          <w:p w:rsidR="00F01E30" w:rsidRPr="007F52FE" w:rsidRDefault="00F01E30" w:rsidP="007F52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pt-BR"/>
                              </w:rPr>
                              <w:t>Roberto Leonardo Rodrigues</w:t>
                            </w:r>
                          </w:p>
                          <w:bookmarkEnd w:id="0"/>
                          <w:p w:rsidR="007F52FE" w:rsidRPr="007F52FE" w:rsidRDefault="007F52FE" w:rsidP="007F52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:rsidR="007F52FE" w:rsidRPr="007F52FE" w:rsidRDefault="007F52FE" w:rsidP="007F52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F01E30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pt-BR"/>
                              </w:rPr>
                              <w:t>Previsão de Energia</w:t>
                            </w:r>
                          </w:p>
                          <w:p w:rsidR="007F52FE" w:rsidRPr="007F52FE" w:rsidRDefault="007F52FE" w:rsidP="00137F9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  <w:p w:rsidR="00137F93" w:rsidRPr="007F52FE" w:rsidRDefault="00137F93" w:rsidP="00137F9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7F52F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SOROCABA</w:t>
                            </w:r>
                          </w:p>
                          <w:p w:rsidR="00137F93" w:rsidRPr="007F52FE" w:rsidRDefault="007F52FE" w:rsidP="00137F9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pt-BR"/>
                              </w:rPr>
                              <w:t>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81000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left:0;text-align:left;margin-left:86pt;margin-top:191.6pt;width:261.75pt;height:100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" filled="f" stroked="f">
                <v:textbox>
                  <w:txbxContent>
                    <w:p w:rsidR="007F52FE" w:rsidRDefault="00F01E30" w:rsidP="007F52F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pt-BR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pt-BR"/>
                        </w:rPr>
                        <w:t>José Diniz Junior</w:t>
                      </w:r>
                    </w:p>
                    <w:p w:rsidR="00F01E30" w:rsidRPr="007F52FE" w:rsidRDefault="00F01E30" w:rsidP="007F52F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pt-BR"/>
                        </w:rPr>
                        <w:t>Roberto Leonardo Rodrigues</w:t>
                      </w:r>
                    </w:p>
                    <w:bookmarkEnd w:id="1"/>
                    <w:p w:rsidR="007F52FE" w:rsidRPr="007F52FE" w:rsidRDefault="007F52FE" w:rsidP="007F52FE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pt-BR"/>
                        </w:rPr>
                      </w:pPr>
                    </w:p>
                    <w:p w:rsidR="007F52FE" w:rsidRPr="007F52FE" w:rsidRDefault="007F52FE" w:rsidP="007F52FE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F01E30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pt-BR"/>
                        </w:rPr>
                        <w:t>Previsão de Energia</w:t>
                      </w:r>
                    </w:p>
                    <w:p w:rsidR="007F52FE" w:rsidRPr="007F52FE" w:rsidRDefault="007F52FE" w:rsidP="00137F9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</w:p>
                    <w:p w:rsidR="00137F93" w:rsidRPr="007F52FE" w:rsidRDefault="00137F93" w:rsidP="00137F9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 w:rsidRPr="007F52F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SOROCABA</w:t>
                      </w:r>
                    </w:p>
                    <w:p w:rsidR="00137F93" w:rsidRPr="007F52FE" w:rsidRDefault="007F52FE" w:rsidP="00137F9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pt-BR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137F93">
        <w:rPr>
          <w:noProof/>
          <w:lang w:val="pt-BR" w:eastAsia="pt-BR" w:bidi="ar-SA"/>
        </w:rPr>
        <w:drawing>
          <wp:inline distT="0" distB="0" distL="0" distR="0" wp14:anchorId="454A473D" wp14:editId="4D9BC40E">
            <wp:extent cx="1826896" cy="390525"/>
            <wp:effectExtent l="0" t="0" r="190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AAfhDMAE-0[1]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354" cy="39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1FF"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1A3413" wp14:editId="084C6F42">
                <wp:simplePos x="0" y="0"/>
                <wp:positionH relativeFrom="column">
                  <wp:posOffset>714375</wp:posOffset>
                </wp:positionH>
                <wp:positionV relativeFrom="paragraph">
                  <wp:posOffset>-446405</wp:posOffset>
                </wp:positionV>
                <wp:extent cx="4114800" cy="4114800"/>
                <wp:effectExtent l="9525" t="10795" r="9525" b="8255"/>
                <wp:wrapNone/>
                <wp:docPr id="3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41148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A56225" id="Oval 2" o:spid="_x0000_s1026" style="position:absolute;margin-left:56.25pt;margin-top:-35.15pt;width:324pt;height:3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" filled="f" strokecolor="#969696" strokeweight=".5pt"/>
            </w:pict>
          </mc:Fallback>
        </mc:AlternateContent>
      </w:r>
      <w:r w:rsidR="003111FF">
        <w:rPr>
          <w:noProof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2026920</wp:posOffset>
                </wp:positionH>
                <wp:positionV relativeFrom="paragraph">
                  <wp:posOffset>862965</wp:posOffset>
                </wp:positionV>
                <wp:extent cx="1481455" cy="1481455"/>
                <wp:effectExtent l="7620" t="5715" r="6350" b="8255"/>
                <wp:wrapNone/>
                <wp:docPr id="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1455" cy="148145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5B0C3E" id="Oval 3" o:spid="_x0000_s1026" style="position:absolute;margin-left:159.6pt;margin-top:67.95pt;width:116.65pt;height:116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" filled="f" strokecolor="#969696"/>
            </w:pict>
          </mc:Fallback>
        </mc:AlternateContent>
      </w:r>
    </w:p>
    <w:sectPr w:rsidR="0063613F" w:rsidSect="0063613F">
      <w:pgSz w:w="11907" w:h="16839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F93"/>
    <w:rsid w:val="00137F93"/>
    <w:rsid w:val="003111FF"/>
    <w:rsid w:val="00357A0B"/>
    <w:rsid w:val="00415ACC"/>
    <w:rsid w:val="005A0346"/>
    <w:rsid w:val="0063613F"/>
    <w:rsid w:val="007F52FE"/>
    <w:rsid w:val="00815DEF"/>
    <w:rsid w:val="00937687"/>
    <w:rsid w:val="00A575C3"/>
    <w:rsid w:val="00C04FE0"/>
    <w:rsid w:val="00F0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4DE793F-B992-4567-A783-E48DF60B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semiHidden/>
    <w:unhideWhenUsed/>
    <w:rsid w:val="00137F93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137F93"/>
    <w:rPr>
      <w:rFonts w:ascii="Segoe UI" w:hAnsi="Segoe UI" w:cs="Segoe UI"/>
      <w:sz w:val="18"/>
      <w:szCs w:val="18"/>
      <w:lang w:bidi="pt-BR"/>
    </w:rPr>
  </w:style>
  <w:style w:type="character" w:customStyle="1" w:styleId="TextodeEspaoReservado">
    <w:name w:val="Texto de Espaço Reservado"/>
    <w:basedOn w:val="Tipodeletrapredefinidodopargrafo"/>
    <w:uiPriority w:val="99"/>
    <w:semiHidden/>
    <w:rsid w:val="007F5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ginaldo.ferrari\AppData\Roaming\Microsoft\Modelos\R&#243;tulos%20para%20CD%20(compat&#237;vel%20com%20Avery%20582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28AFD7A-66F9-41D3-8AC7-6AAB0A4902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Rótulos para CD (compatível com Avery 5824)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</dc:creator>
  <cp:keywords/>
  <dc:description/>
  <cp:lastModifiedBy>Luciana</cp:lastModifiedBy>
  <cp:revision>4</cp:revision>
  <cp:lastPrinted>2017-11-17T12:05:00Z</cp:lastPrinted>
  <dcterms:created xsi:type="dcterms:W3CDTF">2019-10-28T20:21:00Z</dcterms:created>
  <dcterms:modified xsi:type="dcterms:W3CDTF">2019-10-31T00:35:00Z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TC010130011046</vt:lpwstr>
  </property>
</Properties>
</file>